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7B9EE" w14:textId="77777777" w:rsidR="008D0FE6" w:rsidRPr="00BA68E1" w:rsidRDefault="008D0FE6" w:rsidP="008D0FE6">
      <w:pPr>
        <w:pStyle w:val="Ttulo1"/>
        <w:rPr>
          <w:b w:val="0"/>
          <w:bCs/>
          <w:sz w:val="36"/>
          <w:szCs w:val="36"/>
        </w:rPr>
      </w:pPr>
      <w:r w:rsidRPr="00BA68E1">
        <w:rPr>
          <w:b w:val="0"/>
          <w:bCs/>
          <w:sz w:val="36"/>
          <w:szCs w:val="36"/>
        </w:rPr>
        <w:t>TRABAJO DEL PARQUE DE DIVERSIÓN</w:t>
      </w:r>
    </w:p>
    <w:p w14:paraId="44A02361" w14:textId="4F8C5353" w:rsidR="008D0FE6" w:rsidRDefault="008D0FE6" w:rsidP="008D0FE6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</w:p>
    <w:p w14:paraId="5565842C" w14:textId="77777777" w:rsidR="008D0FE6" w:rsidRDefault="008D0FE6" w:rsidP="008D0FE6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</w:p>
    <w:p w14:paraId="4E7A173B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ANDRÉS DAVID CASTILLO MACEA</w:t>
      </w:r>
    </w:p>
    <w:p w14:paraId="3CDA07DA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JOSÉ ARMANDO ORTEGA VIDES</w:t>
      </w:r>
    </w:p>
    <w:p w14:paraId="136C12BC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DAVER A. MERCADO BERRIO</w:t>
      </w:r>
    </w:p>
    <w:p w14:paraId="34177649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RICARDO JOSÉ BERROCAL CORDERO </w:t>
      </w:r>
    </w:p>
    <w:p w14:paraId="0321AD02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DANIELA GONZALEZ AGRESOT</w:t>
      </w:r>
    </w:p>
    <w:p w14:paraId="3DF6DB13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JUAN SEBASTIÁN LUGO GÓMEZ</w:t>
      </w:r>
    </w:p>
    <w:p w14:paraId="423F4E55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CATALINA MANJARREZ MERCADO</w:t>
      </w:r>
    </w:p>
    <w:p w14:paraId="11ACE8FA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LUIS MIGUEL SALGADO GUERRERO</w:t>
      </w:r>
    </w:p>
    <w:p w14:paraId="317266FC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14:paraId="09558878" w14:textId="77777777" w:rsidR="008D0FE6" w:rsidRDefault="008D0FE6" w:rsidP="008D0FE6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</w:p>
    <w:p w14:paraId="31612A07" w14:textId="77777777" w:rsidR="008D0FE6" w:rsidRDefault="008D0FE6" w:rsidP="008D0FE6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</w:p>
    <w:p w14:paraId="77961E7D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CENTRO DE COMERCIO, INDUSTRIA Y TURISMO DE CÓRDOBA </w:t>
      </w:r>
    </w:p>
    <w:p w14:paraId="551C9A58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TECNOLOGO EN ANÁLISIS Y DESARROLLO DE SOFTWARE</w:t>
      </w:r>
    </w:p>
    <w:p w14:paraId="455A0267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FICHA: 2562360</w:t>
      </w:r>
    </w:p>
    <w:p w14:paraId="291AFA7E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INSTRUCTOR: FRANKLIN HERNÁNDEZ CALLE</w:t>
      </w:r>
    </w:p>
    <w:p w14:paraId="0B087BC8" w14:textId="77777777" w:rsid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MONTERIA-CÓRDOBA</w:t>
      </w:r>
    </w:p>
    <w:p w14:paraId="145023F4" w14:textId="328C70D7" w:rsidR="008D0FE6" w:rsidRPr="008D0FE6" w:rsidRDefault="008D0FE6" w:rsidP="008D0FE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2023</w:t>
      </w:r>
    </w:p>
    <w:p w14:paraId="7AC86BA1" w14:textId="73BBD0B0" w:rsidR="00994E2B" w:rsidRDefault="00416953" w:rsidP="00994E2B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1</w:t>
      </w:r>
      <w:r w:rsidR="00F204F6">
        <w:rPr>
          <w:rFonts w:ascii="Arial" w:hAnsi="Arial" w:cs="Arial"/>
          <w:b/>
          <w:bCs/>
        </w:rPr>
        <w:t xml:space="preserve">. </w:t>
      </w:r>
      <w:r w:rsidR="00F204F6" w:rsidRPr="00994E2B">
        <w:rPr>
          <w:rFonts w:ascii="Arial" w:hAnsi="Arial" w:cs="Arial"/>
          <w:b/>
          <w:bCs/>
        </w:rPr>
        <w:t>PASO A PASO DE LA SOLUCIÓN:</w:t>
      </w:r>
    </w:p>
    <w:p w14:paraId="3B1F274F" w14:textId="77777777" w:rsidR="00994E2B" w:rsidRPr="00994E2B" w:rsidRDefault="00994E2B" w:rsidP="00994E2B">
      <w:pPr>
        <w:pStyle w:val="Sinespaciado"/>
      </w:pPr>
    </w:p>
    <w:p w14:paraId="75D5FE90" w14:textId="193A18DA" w:rsidR="00994E2B" w:rsidRPr="00994E2B" w:rsidRDefault="00994E2B" w:rsidP="00994E2B">
      <w:pPr>
        <w:jc w:val="both"/>
        <w:rPr>
          <w:rFonts w:ascii="Arial" w:hAnsi="Arial" w:cs="Arial"/>
        </w:rPr>
      </w:pPr>
      <w:r w:rsidRPr="00994E2B">
        <w:rPr>
          <w:rFonts w:ascii="Arial" w:hAnsi="Arial" w:cs="Arial"/>
        </w:rPr>
        <w:t>Aplicación de las etapas descritas en la técnica de resolución de problemas que usa el pensamiento computacional</w:t>
      </w:r>
      <w:r w:rsidR="00F204F6">
        <w:rPr>
          <w:rFonts w:ascii="Arial" w:hAnsi="Arial" w:cs="Arial"/>
        </w:rPr>
        <w:t>.</w:t>
      </w:r>
    </w:p>
    <w:p w14:paraId="50C08BA9" w14:textId="77777777" w:rsidR="00802476" w:rsidRDefault="00802476" w:rsidP="00F204F6">
      <w:pPr>
        <w:pStyle w:val="Sinespaciado"/>
        <w:spacing w:line="276" w:lineRule="auto"/>
        <w:jc w:val="both"/>
        <w:rPr>
          <w:rFonts w:ascii="Arial" w:hAnsi="Arial" w:cs="Arial"/>
          <w:b/>
          <w:bCs/>
        </w:rPr>
      </w:pPr>
    </w:p>
    <w:p w14:paraId="1C8EC790" w14:textId="6A3F143B" w:rsidR="00994E2B" w:rsidRDefault="00416953" w:rsidP="00F204F6">
      <w:pPr>
        <w:pStyle w:val="Sinespaciado"/>
        <w:spacing w:line="276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b/>
          <w:bCs/>
          <w:highlight w:val="yellow"/>
        </w:rPr>
        <w:t>1</w:t>
      </w:r>
      <w:r w:rsidR="00F204F6" w:rsidRPr="00802476">
        <w:rPr>
          <w:rFonts w:ascii="Arial" w:hAnsi="Arial" w:cs="Arial"/>
          <w:b/>
          <w:bCs/>
          <w:highlight w:val="yellow"/>
        </w:rPr>
        <w:t>.1. DESCOMPOSICIÓN</w:t>
      </w:r>
      <w:r w:rsidR="00994E2B" w:rsidRPr="00802476">
        <w:rPr>
          <w:rFonts w:ascii="Arial" w:hAnsi="Arial" w:cs="Arial"/>
          <w:b/>
          <w:bCs/>
          <w:highlight w:val="yellow"/>
        </w:rPr>
        <w:t>:</w:t>
      </w:r>
      <w:r w:rsidR="00994E2B" w:rsidRPr="00994E2B">
        <w:rPr>
          <w:rFonts w:ascii="Arial" w:hAnsi="Arial" w:cs="Arial"/>
        </w:rPr>
        <w:t xml:space="preserve"> En esta etapa, se identifica el </w:t>
      </w:r>
      <w:r w:rsidR="00994E2B" w:rsidRPr="00994E2B">
        <w:rPr>
          <w:rFonts w:ascii="Arial" w:hAnsi="Arial" w:cs="Arial"/>
          <w:shd w:val="clear" w:color="auto" w:fill="FFFFFF"/>
        </w:rPr>
        <w:t>gran problema y este se divide en partes más pequeñas. En otras palabras, el problema grande se convierte en pequeños problemas, los cuales son más fácil de manejar y estudiar.</w:t>
      </w:r>
    </w:p>
    <w:p w14:paraId="132570A3" w14:textId="77777777" w:rsidR="00F204F6" w:rsidRPr="00994E2B" w:rsidRDefault="00F204F6" w:rsidP="00F204F6">
      <w:pPr>
        <w:pStyle w:val="Sinespaciado"/>
        <w:spacing w:line="276" w:lineRule="auto"/>
        <w:jc w:val="both"/>
        <w:rPr>
          <w:rFonts w:ascii="Arial" w:hAnsi="Arial" w:cs="Arial"/>
        </w:rPr>
      </w:pPr>
    </w:p>
    <w:p w14:paraId="7492E15A" w14:textId="27060831" w:rsidR="00177065" w:rsidRDefault="00177065" w:rsidP="00994E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este orden de ideas, los pasos para aplicar descomposición son los siguientes:</w:t>
      </w:r>
    </w:p>
    <w:p w14:paraId="2C8AAEE3" w14:textId="0CD297DB" w:rsidR="00994E2B" w:rsidRPr="00994E2B" w:rsidRDefault="00416953" w:rsidP="00994E2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</w:t>
      </w:r>
      <w:r w:rsidR="00177065" w:rsidRPr="00177065">
        <w:rPr>
          <w:rFonts w:ascii="Arial" w:hAnsi="Arial" w:cs="Arial"/>
          <w:b/>
          <w:bCs/>
        </w:rPr>
        <w:t>.1.1. Identificación d</w:t>
      </w:r>
      <w:r w:rsidR="00994E2B" w:rsidRPr="00177065">
        <w:rPr>
          <w:rFonts w:ascii="Arial" w:hAnsi="Arial" w:cs="Arial"/>
          <w:b/>
          <w:bCs/>
        </w:rPr>
        <w:t>el problema grande:</w:t>
      </w:r>
      <w:r w:rsidR="00994E2B" w:rsidRPr="00994E2B">
        <w:rPr>
          <w:rFonts w:ascii="Arial" w:hAnsi="Arial" w:cs="Arial"/>
        </w:rPr>
        <w:t xml:space="preserve"> Saber cuánt</w:t>
      </w:r>
      <w:r>
        <w:rPr>
          <w:rFonts w:ascii="Arial" w:hAnsi="Arial" w:cs="Arial"/>
        </w:rPr>
        <w:t>as entradas se vendieron, cuántos hombres, mujeres y niños entraron al parque</w:t>
      </w:r>
      <w:r w:rsidR="00994E2B" w:rsidRPr="00994E2B">
        <w:rPr>
          <w:rFonts w:ascii="Arial" w:hAnsi="Arial" w:cs="Arial"/>
        </w:rPr>
        <w:t xml:space="preserve"> dinero le corresponde a</w:t>
      </w:r>
      <w:r>
        <w:rPr>
          <w:rFonts w:ascii="Arial" w:hAnsi="Arial" w:cs="Arial"/>
        </w:rPr>
        <w:t>l director</w:t>
      </w:r>
      <w:r w:rsidR="00994E2B" w:rsidRPr="00994E2B">
        <w:rPr>
          <w:rFonts w:ascii="Arial" w:hAnsi="Arial" w:cs="Arial"/>
        </w:rPr>
        <w:t xml:space="preserve">, sabiendo </w:t>
      </w:r>
      <w:r>
        <w:rPr>
          <w:rFonts w:ascii="Arial" w:hAnsi="Arial" w:cs="Arial"/>
        </w:rPr>
        <w:t>la cantidad de combos vendidos en un día determinado</w:t>
      </w:r>
      <w:r w:rsidR="00994E2B" w:rsidRPr="00994E2B">
        <w:rPr>
          <w:rFonts w:ascii="Arial" w:hAnsi="Arial" w:cs="Arial"/>
        </w:rPr>
        <w:t xml:space="preserve">, teniendo en cuenta que </w:t>
      </w:r>
      <w:r>
        <w:rPr>
          <w:rStyle w:val="Textoennegrita"/>
          <w:rFonts w:ascii="Arial" w:hAnsi="Arial" w:cs="Arial"/>
          <w:b w:val="0"/>
          <w:bCs w:val="0"/>
        </w:rPr>
        <w:t>cada combo es, en realidad, un paquete de 6 entradas cuya composición es la siguiente: 1 hombre, 2 mujeres y 3 niños.</w:t>
      </w:r>
    </w:p>
    <w:p w14:paraId="5F64108E" w14:textId="355B272C" w:rsidR="00994E2B" w:rsidRDefault="00994E2B" w:rsidP="00994E2B">
      <w:pPr>
        <w:jc w:val="both"/>
        <w:rPr>
          <w:rFonts w:ascii="Arial" w:hAnsi="Arial" w:cs="Arial"/>
        </w:rPr>
      </w:pPr>
      <w:r w:rsidRPr="00994E2B">
        <w:rPr>
          <w:rFonts w:ascii="Arial" w:hAnsi="Arial" w:cs="Arial"/>
        </w:rPr>
        <w:t xml:space="preserve">El problema grande se identifica y se resume así: </w:t>
      </w:r>
      <w:r w:rsidR="00416953">
        <w:rPr>
          <w:rFonts w:ascii="Arial" w:hAnsi="Arial" w:cs="Arial"/>
        </w:rPr>
        <w:t xml:space="preserve">H </w:t>
      </w:r>
      <w:r w:rsidRPr="00994E2B">
        <w:rPr>
          <w:rFonts w:ascii="Arial" w:hAnsi="Arial" w:cs="Arial"/>
        </w:rPr>
        <w:t>+</w:t>
      </w:r>
      <w:r w:rsidR="00416953">
        <w:rPr>
          <w:rFonts w:ascii="Arial" w:hAnsi="Arial" w:cs="Arial"/>
        </w:rPr>
        <w:t xml:space="preserve"> M </w:t>
      </w:r>
      <w:r w:rsidRPr="00994E2B">
        <w:rPr>
          <w:rFonts w:ascii="Arial" w:hAnsi="Arial" w:cs="Arial"/>
        </w:rPr>
        <w:t>+</w:t>
      </w:r>
      <w:r w:rsidR="00416953">
        <w:rPr>
          <w:rFonts w:ascii="Arial" w:hAnsi="Arial" w:cs="Arial"/>
        </w:rPr>
        <w:t xml:space="preserve"> N </w:t>
      </w:r>
      <w:r w:rsidRPr="00994E2B">
        <w:rPr>
          <w:rFonts w:ascii="Arial" w:hAnsi="Arial" w:cs="Arial"/>
        </w:rPr>
        <w:t>=</w:t>
      </w:r>
      <w:r w:rsidR="00416953">
        <w:rPr>
          <w:rFonts w:ascii="Arial" w:hAnsi="Arial" w:cs="Arial"/>
        </w:rPr>
        <w:t xml:space="preserve">  6C</w:t>
      </w:r>
      <w:r w:rsidR="00AD7B14">
        <w:rPr>
          <w:rFonts w:ascii="Arial" w:hAnsi="Arial" w:cs="Arial"/>
        </w:rPr>
        <w:t>, donde:</w:t>
      </w:r>
    </w:p>
    <w:p w14:paraId="5D459C63" w14:textId="52A23C25" w:rsidR="00AD7B14" w:rsidRDefault="00AD7B14" w:rsidP="00994E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H: # hombres</w:t>
      </w:r>
    </w:p>
    <w:p w14:paraId="34EA2EBC" w14:textId="68C09D01" w:rsidR="00AD7B14" w:rsidRDefault="00AD7B14" w:rsidP="00994E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M: # mujeres</w:t>
      </w:r>
    </w:p>
    <w:p w14:paraId="48576CDF" w14:textId="22B2A2D4" w:rsidR="00AD7B14" w:rsidRDefault="00AD7B14" w:rsidP="00994E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N: # niños</w:t>
      </w:r>
    </w:p>
    <w:p w14:paraId="2ECD3B6B" w14:textId="24708CB4" w:rsidR="00AD7B14" w:rsidRDefault="00AD7B14" w:rsidP="00994E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C: Combos vendidos</w:t>
      </w:r>
    </w:p>
    <w:p w14:paraId="3014D116" w14:textId="77777777" w:rsidR="00AD7B14" w:rsidRPr="00994E2B" w:rsidRDefault="00AD7B14" w:rsidP="00994E2B">
      <w:pPr>
        <w:jc w:val="both"/>
        <w:rPr>
          <w:rFonts w:ascii="Arial" w:hAnsi="Arial" w:cs="Arial"/>
        </w:rPr>
      </w:pPr>
    </w:p>
    <w:p w14:paraId="1CDC0C7A" w14:textId="525F0CBB" w:rsidR="00994E2B" w:rsidRDefault="00416953" w:rsidP="00994E2B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</w:t>
      </w:r>
      <w:r w:rsidR="00177065" w:rsidRPr="00177065">
        <w:rPr>
          <w:rFonts w:ascii="Arial" w:hAnsi="Arial" w:cs="Arial"/>
          <w:b/>
          <w:bCs/>
        </w:rPr>
        <w:t xml:space="preserve">.1.2. Resolver la situación problema a nivel matemático, usando los conceptos ecuaciones lineales de primer grado: </w:t>
      </w:r>
    </w:p>
    <w:p w14:paraId="1D0EBA7F" w14:textId="20F6E785" w:rsidR="00120029" w:rsidRDefault="00120029" w:rsidP="00120029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# Mujeres = 2H (por cada hombre, dos mujeres en el combo vendido)</w:t>
      </w:r>
    </w:p>
    <w:p w14:paraId="59155D6C" w14:textId="7DA93B21" w:rsidR="00120029" w:rsidRPr="00177065" w:rsidRDefault="00120029" w:rsidP="00120029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# Niños = 3H (por cada hombre, tres niños en el combo vendido)</w:t>
      </w:r>
    </w:p>
    <w:p w14:paraId="23ADD66C" w14:textId="06393994" w:rsidR="00120029" w:rsidRDefault="00120029" w:rsidP="00120029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# hombres </w:t>
      </w:r>
      <w:proofErr w:type="gramStart"/>
      <w:r>
        <w:rPr>
          <w:rFonts w:ascii="Arial" w:hAnsi="Arial" w:cs="Arial"/>
        </w:rPr>
        <w:t>= ?</w:t>
      </w:r>
      <w:proofErr w:type="gramEnd"/>
      <w:r>
        <w:rPr>
          <w:rFonts w:ascii="Arial" w:hAnsi="Arial" w:cs="Arial"/>
        </w:rPr>
        <w:t xml:space="preserve"> (Hasta el momento es una incógnita y la variable a encontrar)</w:t>
      </w:r>
    </w:p>
    <w:p w14:paraId="44878273" w14:textId="337E452F" w:rsidR="00120029" w:rsidRPr="00120029" w:rsidRDefault="00120029" w:rsidP="001200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Remplazamos en la formula resumida</w:t>
      </w:r>
      <w:proofErr w:type="gramStart"/>
      <w:r>
        <w:rPr>
          <w:rFonts w:ascii="Arial" w:hAnsi="Arial" w:cs="Arial"/>
        </w:rPr>
        <w:t>:  “</w:t>
      </w:r>
      <w:proofErr w:type="gramEnd"/>
      <w:r w:rsidRPr="00120029">
        <w:rPr>
          <w:rFonts w:ascii="Arial" w:hAnsi="Arial" w:cs="Arial"/>
          <w:i/>
          <w:iCs/>
        </w:rPr>
        <w:t>H + M + N =  6C</w:t>
      </w:r>
      <w:r w:rsidRPr="00BB49F5">
        <w:rPr>
          <w:rFonts w:ascii="Arial" w:hAnsi="Arial" w:cs="Arial"/>
          <w:i/>
          <w:iCs/>
        </w:rPr>
        <w:t>”</w:t>
      </w:r>
    </w:p>
    <w:p w14:paraId="1DA459BC" w14:textId="64B1D425" w:rsidR="00120029" w:rsidRPr="00802476" w:rsidRDefault="00D62EB4" w:rsidP="00120029">
      <w:pPr>
        <w:pStyle w:val="Prrafodelista"/>
        <w:numPr>
          <w:ilvl w:val="0"/>
          <w:numId w:val="38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</w:t>
      </w:r>
      <w:r w:rsidR="00120029">
        <w:rPr>
          <w:rFonts w:ascii="Arial" w:hAnsi="Arial" w:cs="Arial"/>
        </w:rPr>
        <w:t xml:space="preserve">implificamos: </w:t>
      </w:r>
      <w:r>
        <w:rPr>
          <w:rFonts w:ascii="Arial" w:hAnsi="Arial" w:cs="Arial"/>
        </w:rPr>
        <w:t xml:space="preserve">H + 2H + 3H </w:t>
      </w:r>
      <w:r w:rsidR="00120029" w:rsidRPr="00BB49F5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6C</w:t>
      </w:r>
      <w:r w:rsidR="00120029">
        <w:rPr>
          <w:rFonts w:ascii="Arial" w:hAnsi="Arial" w:cs="Arial"/>
        </w:rPr>
        <w:t xml:space="preserve"> </w:t>
      </w:r>
      <w:r w:rsidR="00120029" w:rsidRPr="00802476">
        <w:rPr>
          <w:rFonts w:ascii="Arial" w:hAnsi="Arial" w:cs="Arial"/>
          <w:b/>
          <w:bCs/>
        </w:rPr>
        <w:t>=&gt;</w:t>
      </w:r>
      <w:r w:rsidR="00120029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 xml:space="preserve">6H </w:t>
      </w:r>
      <w:r w:rsidR="00120029" w:rsidRPr="00802476">
        <w:rPr>
          <w:rFonts w:ascii="Arial" w:hAnsi="Arial" w:cs="Arial"/>
          <w:b/>
          <w:bCs/>
        </w:rPr>
        <w:t>=</w:t>
      </w:r>
      <w:r>
        <w:rPr>
          <w:rFonts w:ascii="Arial" w:hAnsi="Arial" w:cs="Arial"/>
          <w:b/>
          <w:bCs/>
        </w:rPr>
        <w:t xml:space="preserve"> 6C</w:t>
      </w:r>
    </w:p>
    <w:p w14:paraId="4513409C" w14:textId="4F18956A" w:rsidR="00120029" w:rsidRDefault="00120029" w:rsidP="00120029">
      <w:pPr>
        <w:pStyle w:val="Prrafodelista"/>
        <w:numPr>
          <w:ilvl w:val="0"/>
          <w:numId w:val="38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Nos queda la formula final que podemos usar en el modelo: </w:t>
      </w:r>
      <w:r w:rsidR="00D62EB4">
        <w:rPr>
          <w:rFonts w:ascii="Arial" w:hAnsi="Arial" w:cs="Arial"/>
          <w:b/>
          <w:bCs/>
        </w:rPr>
        <w:t>H = C</w:t>
      </w:r>
    </w:p>
    <w:p w14:paraId="7A8A33ED" w14:textId="5A098507" w:rsidR="00994E2B" w:rsidRPr="00F204F6" w:rsidRDefault="00416953" w:rsidP="00F204F6">
      <w:pPr>
        <w:spacing w:after="16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highlight w:val="yellow"/>
        </w:rPr>
        <w:t>1</w:t>
      </w:r>
      <w:r w:rsidR="00F204F6" w:rsidRPr="00802476">
        <w:rPr>
          <w:rFonts w:ascii="Arial" w:hAnsi="Arial" w:cs="Arial"/>
          <w:b/>
          <w:bCs/>
          <w:highlight w:val="yellow"/>
        </w:rPr>
        <w:t>.2. PATRONES</w:t>
      </w:r>
      <w:r w:rsidR="00994E2B" w:rsidRPr="00802476">
        <w:rPr>
          <w:rFonts w:ascii="Arial" w:hAnsi="Arial" w:cs="Arial"/>
          <w:b/>
          <w:bCs/>
          <w:highlight w:val="yellow"/>
        </w:rPr>
        <w:t>:</w:t>
      </w:r>
      <w:r w:rsidR="00802476">
        <w:rPr>
          <w:rFonts w:ascii="Arial" w:hAnsi="Arial" w:cs="Arial"/>
          <w:b/>
          <w:bCs/>
        </w:rPr>
        <w:t xml:space="preserve"> </w:t>
      </w:r>
      <w:r w:rsidR="00802476" w:rsidRPr="00994E2B">
        <w:rPr>
          <w:rFonts w:ascii="Arial" w:hAnsi="Arial" w:cs="Arial"/>
        </w:rPr>
        <w:t xml:space="preserve">En esta etapa, se identifica </w:t>
      </w:r>
      <w:r w:rsidR="00802476" w:rsidRPr="00802476">
        <w:rPr>
          <w:rFonts w:ascii="Arial" w:hAnsi="Arial" w:cs="Arial"/>
          <w:shd w:val="clear" w:color="auto" w:fill="FFFFFF"/>
        </w:rPr>
        <w:t>estas pequeñas partes se enfrentan de forma individual para ser resueltas de manera parecida a problemas tratados con anterioridad.</w:t>
      </w:r>
    </w:p>
    <w:p w14:paraId="0B5A23A7" w14:textId="695A0CB4" w:rsidR="00994E2B" w:rsidRPr="00F204F6" w:rsidRDefault="00416953" w:rsidP="00F204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802476">
        <w:rPr>
          <w:rFonts w:ascii="Arial" w:hAnsi="Arial" w:cs="Arial"/>
        </w:rPr>
        <w:t xml:space="preserve">.2.1. Los patrones identificados son la influencia de la variable </w:t>
      </w:r>
      <w:r w:rsidR="00802476" w:rsidRPr="00802476">
        <w:rPr>
          <w:rFonts w:ascii="Arial" w:hAnsi="Arial" w:cs="Arial"/>
          <w:b/>
          <w:bCs/>
        </w:rPr>
        <w:t>(</w:t>
      </w:r>
      <w:r w:rsidR="00D62EB4">
        <w:rPr>
          <w:rFonts w:ascii="Arial" w:hAnsi="Arial" w:cs="Arial"/>
          <w:b/>
          <w:bCs/>
        </w:rPr>
        <w:t>H</w:t>
      </w:r>
      <w:r w:rsidR="00802476" w:rsidRPr="00802476">
        <w:rPr>
          <w:rFonts w:ascii="Arial" w:hAnsi="Arial" w:cs="Arial"/>
          <w:b/>
          <w:bCs/>
        </w:rPr>
        <w:t>)</w:t>
      </w:r>
      <w:r w:rsidR="00802476">
        <w:rPr>
          <w:rFonts w:ascii="Arial" w:hAnsi="Arial" w:cs="Arial"/>
        </w:rPr>
        <w:t xml:space="preserve"> en cada </w:t>
      </w:r>
      <w:proofErr w:type="spellStart"/>
      <w:r w:rsidR="00802476">
        <w:rPr>
          <w:rFonts w:ascii="Arial" w:hAnsi="Arial" w:cs="Arial"/>
        </w:rPr>
        <w:t>termino</w:t>
      </w:r>
      <w:proofErr w:type="spellEnd"/>
      <w:r w:rsidR="00802476">
        <w:rPr>
          <w:rFonts w:ascii="Arial" w:hAnsi="Arial" w:cs="Arial"/>
        </w:rPr>
        <w:t xml:space="preserve"> de la ecuación lineal de primer grado.</w:t>
      </w:r>
    </w:p>
    <w:p w14:paraId="4E2711B3" w14:textId="7060ACC1" w:rsidR="00802476" w:rsidRDefault="00416953" w:rsidP="00802476">
      <w:pPr>
        <w:spacing w:after="160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b/>
          <w:bCs/>
          <w:highlight w:val="yellow"/>
        </w:rPr>
        <w:lastRenderedPageBreak/>
        <w:t>1</w:t>
      </w:r>
      <w:r w:rsidR="00F204F6" w:rsidRPr="00802476">
        <w:rPr>
          <w:rFonts w:ascii="Arial" w:hAnsi="Arial" w:cs="Arial"/>
          <w:b/>
          <w:bCs/>
          <w:highlight w:val="yellow"/>
        </w:rPr>
        <w:t>.3. ABSTRACCIÓN:</w:t>
      </w:r>
      <w:r w:rsidR="00802476" w:rsidRPr="00802476">
        <w:rPr>
          <w:rFonts w:ascii="Arial" w:hAnsi="Arial" w:cs="Arial"/>
        </w:rPr>
        <w:t xml:space="preserve"> </w:t>
      </w:r>
      <w:r w:rsidR="00802476" w:rsidRPr="00994E2B">
        <w:rPr>
          <w:rFonts w:ascii="Arial" w:hAnsi="Arial" w:cs="Arial"/>
        </w:rPr>
        <w:t xml:space="preserve">En esta etapa, se </w:t>
      </w:r>
      <w:r w:rsidR="00802476" w:rsidRPr="00802476">
        <w:rPr>
          <w:rFonts w:ascii="Arial" w:hAnsi="Arial" w:cs="Arial"/>
          <w:shd w:val="clear" w:color="auto" w:fill="FFFFFF"/>
        </w:rPr>
        <w:t>omit</w:t>
      </w:r>
      <w:r w:rsidR="00802476">
        <w:rPr>
          <w:rFonts w:ascii="Arial" w:hAnsi="Arial" w:cs="Arial"/>
          <w:shd w:val="clear" w:color="auto" w:fill="FFFFFF"/>
        </w:rPr>
        <w:t>e</w:t>
      </w:r>
      <w:r w:rsidR="00802476" w:rsidRPr="00802476">
        <w:rPr>
          <w:rFonts w:ascii="Arial" w:hAnsi="Arial" w:cs="Arial"/>
          <w:shd w:val="clear" w:color="auto" w:fill="FFFFFF"/>
        </w:rPr>
        <w:t xml:space="preserve"> aquellos datos irrelevantes para la resolución del problema planteado</w:t>
      </w:r>
      <w:r w:rsidR="00802476">
        <w:rPr>
          <w:rFonts w:ascii="Arial" w:hAnsi="Arial" w:cs="Arial"/>
          <w:shd w:val="clear" w:color="auto" w:fill="FFFFFF"/>
        </w:rPr>
        <w:t xml:space="preserve"> y se filtran los que si son importantes:</w:t>
      </w:r>
    </w:p>
    <w:p w14:paraId="20E6C90B" w14:textId="0308ACF7" w:rsidR="001452E8" w:rsidRDefault="001452E8" w:rsidP="00802476">
      <w:pPr>
        <w:spacing w:after="160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Los datos importantes para la solución del problema son:</w:t>
      </w:r>
    </w:p>
    <w:p w14:paraId="7EE02664" w14:textId="5F4708C0" w:rsidR="001452E8" w:rsidRPr="001452E8" w:rsidRDefault="00D62EB4" w:rsidP="001452E8">
      <w:pPr>
        <w:pStyle w:val="Prrafodelista"/>
        <w:numPr>
          <w:ilvl w:val="0"/>
          <w:numId w:val="39"/>
        </w:numPr>
        <w:spacing w:after="16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H </w:t>
      </w:r>
      <w:r w:rsidR="001452E8" w:rsidRPr="001452E8">
        <w:rPr>
          <w:rFonts w:ascii="Arial" w:hAnsi="Arial" w:cs="Arial"/>
        </w:rPr>
        <w:t>+</w:t>
      </w:r>
      <w:r>
        <w:rPr>
          <w:rFonts w:ascii="Arial" w:hAnsi="Arial" w:cs="Arial"/>
        </w:rPr>
        <w:t xml:space="preserve"> 2H </w:t>
      </w:r>
      <w:r w:rsidR="001452E8" w:rsidRPr="001452E8">
        <w:rPr>
          <w:rFonts w:ascii="Arial" w:hAnsi="Arial" w:cs="Arial"/>
        </w:rPr>
        <w:t>+</w:t>
      </w:r>
      <w:r>
        <w:rPr>
          <w:rFonts w:ascii="Arial" w:hAnsi="Arial" w:cs="Arial"/>
        </w:rPr>
        <w:t xml:space="preserve"> 3H </w:t>
      </w:r>
      <w:r w:rsidR="001452E8" w:rsidRPr="001452E8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="001452E8">
        <w:rPr>
          <w:rFonts w:ascii="Arial" w:hAnsi="Arial" w:cs="Arial"/>
        </w:rPr>
        <w:t>X</w:t>
      </w:r>
    </w:p>
    <w:p w14:paraId="73F37CEB" w14:textId="0B93C995" w:rsidR="001452E8" w:rsidRDefault="00D62EB4" w:rsidP="001452E8">
      <w:pPr>
        <w:pStyle w:val="Prrafodelista"/>
        <w:numPr>
          <w:ilvl w:val="0"/>
          <w:numId w:val="39"/>
        </w:numPr>
        <w:spacing w:after="1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 </w:t>
      </w:r>
      <w:r w:rsidR="001452E8" w:rsidRPr="001452E8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="001452E8">
        <w:rPr>
          <w:rFonts w:ascii="Arial" w:hAnsi="Arial" w:cs="Arial"/>
        </w:rPr>
        <w:t>X</w:t>
      </w:r>
      <w:r w:rsidR="001452E8" w:rsidRPr="001452E8">
        <w:rPr>
          <w:rFonts w:ascii="Arial" w:hAnsi="Arial" w:cs="Arial"/>
        </w:rPr>
        <w:t>/</w:t>
      </w:r>
      <w:r>
        <w:rPr>
          <w:rFonts w:ascii="Arial" w:hAnsi="Arial" w:cs="Arial"/>
        </w:rPr>
        <w:t>6</w:t>
      </w:r>
    </w:p>
    <w:p w14:paraId="594B8570" w14:textId="28883C3B" w:rsidR="00D62EB4" w:rsidRPr="00D62EB4" w:rsidRDefault="00D62EB4" w:rsidP="00D62EB4">
      <w:pPr>
        <w:spacing w:after="160"/>
        <w:jc w:val="both"/>
        <w:rPr>
          <w:rFonts w:ascii="Arial" w:hAnsi="Arial" w:cs="Arial"/>
        </w:rPr>
      </w:pPr>
      <w:r>
        <w:rPr>
          <w:rFonts w:ascii="Arial" w:hAnsi="Arial" w:cs="Arial"/>
        </w:rPr>
        <w:t>Donde X es el número total de entradas (X = 6C).</w:t>
      </w:r>
    </w:p>
    <w:p w14:paraId="0C969962" w14:textId="1D424B03" w:rsidR="00994E2B" w:rsidRPr="001452E8" w:rsidRDefault="00416953" w:rsidP="00F204F6">
      <w:pPr>
        <w:spacing w:after="16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</w:t>
      </w:r>
      <w:r w:rsidR="00F204F6" w:rsidRPr="00F204F6">
        <w:rPr>
          <w:rFonts w:ascii="Arial" w:hAnsi="Arial" w:cs="Arial"/>
          <w:b/>
          <w:bCs/>
        </w:rPr>
        <w:t>.4. ALGORITMO</w:t>
      </w:r>
      <w:r w:rsidR="00994E2B" w:rsidRPr="00F204F6">
        <w:rPr>
          <w:rFonts w:ascii="Arial" w:hAnsi="Arial" w:cs="Arial"/>
          <w:b/>
          <w:bCs/>
        </w:rPr>
        <w:t>:</w:t>
      </w:r>
      <w:r w:rsidR="001452E8" w:rsidRPr="001452E8">
        <w:rPr>
          <w:rFonts w:ascii="Roboto" w:hAnsi="Roboto"/>
          <w:color w:val="7A7A7A"/>
          <w:shd w:val="clear" w:color="auto" w:fill="FFFFFF"/>
        </w:rPr>
        <w:t xml:space="preserve"> </w:t>
      </w:r>
      <w:r w:rsidR="001452E8" w:rsidRPr="00994E2B">
        <w:rPr>
          <w:rFonts w:ascii="Arial" w:hAnsi="Arial" w:cs="Arial"/>
        </w:rPr>
        <w:t xml:space="preserve">En esta etapa, se </w:t>
      </w:r>
      <w:r w:rsidR="001452E8" w:rsidRPr="001452E8">
        <w:rPr>
          <w:rFonts w:ascii="Arial" w:hAnsi="Arial" w:cs="Arial"/>
          <w:shd w:val="clear" w:color="auto" w:fill="FFFFFF"/>
        </w:rPr>
        <w:t>presentan los pasos para resolver cada problema</w:t>
      </w:r>
      <w:r w:rsidR="001452E8">
        <w:rPr>
          <w:rFonts w:ascii="Arial" w:hAnsi="Arial" w:cs="Arial"/>
          <w:shd w:val="clear" w:color="auto" w:fill="FFFFFF"/>
        </w:rPr>
        <w:t>.</w:t>
      </w:r>
    </w:p>
    <w:p w14:paraId="3B066E9A" w14:textId="2A85C37F" w:rsidR="00994E2B" w:rsidRDefault="001452E8" w:rsidP="001452E8">
      <w:pPr>
        <w:pStyle w:val="Prrafodelista"/>
        <w:numPr>
          <w:ilvl w:val="0"/>
          <w:numId w:val="40"/>
        </w:numPr>
        <w:jc w:val="both"/>
        <w:rPr>
          <w:rFonts w:ascii="Arial" w:hAnsi="Arial" w:cs="Arial"/>
        </w:rPr>
      </w:pPr>
      <w:r w:rsidRPr="001452E8">
        <w:rPr>
          <w:rFonts w:ascii="Arial" w:hAnsi="Arial" w:cs="Arial"/>
        </w:rPr>
        <w:t>Diseñar un objeto que presente la asesoría para el desarrollo de la evaluación del modelo</w:t>
      </w:r>
      <w:r>
        <w:rPr>
          <w:rFonts w:ascii="Arial" w:hAnsi="Arial" w:cs="Arial"/>
        </w:rPr>
        <w:t>.</w:t>
      </w:r>
    </w:p>
    <w:p w14:paraId="262357C8" w14:textId="322B3CDC" w:rsidR="001452E8" w:rsidRDefault="001452E8" w:rsidP="001452E8">
      <w:pPr>
        <w:pStyle w:val="Prrafodelista"/>
        <w:numPr>
          <w:ilvl w:val="0"/>
          <w:numId w:val="4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Pedir datos</w:t>
      </w:r>
    </w:p>
    <w:p w14:paraId="3FCA851C" w14:textId="6EC86B36" w:rsidR="001452E8" w:rsidRDefault="001452E8" w:rsidP="001452E8">
      <w:pPr>
        <w:pStyle w:val="Prrafodelista"/>
        <w:numPr>
          <w:ilvl w:val="0"/>
          <w:numId w:val="4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Almacenar los datos en variables</w:t>
      </w:r>
    </w:p>
    <w:p w14:paraId="7D1AD331" w14:textId="66E8EF00" w:rsidR="001452E8" w:rsidRDefault="001452E8" w:rsidP="001452E8">
      <w:pPr>
        <w:pStyle w:val="Prrafodelista"/>
        <w:numPr>
          <w:ilvl w:val="0"/>
          <w:numId w:val="4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Evaluar el modelo comparando la sumatoria de las variables con el resultado esperado </w:t>
      </w:r>
      <w:proofErr w:type="gramStart"/>
      <w:r>
        <w:rPr>
          <w:rFonts w:ascii="Arial" w:hAnsi="Arial" w:cs="Arial"/>
        </w:rPr>
        <w:t>( =</w:t>
      </w:r>
      <w:proofErr w:type="gramEnd"/>
      <w:r>
        <w:rPr>
          <w:rFonts w:ascii="Arial" w:hAnsi="Arial" w:cs="Arial"/>
        </w:rPr>
        <w:t xml:space="preserve"> </w:t>
      </w:r>
      <w:r w:rsidR="00D62EB4">
        <w:rPr>
          <w:rFonts w:ascii="Arial" w:hAnsi="Arial" w:cs="Arial"/>
        </w:rPr>
        <w:t>6C</w:t>
      </w:r>
      <w:r>
        <w:rPr>
          <w:rFonts w:ascii="Arial" w:hAnsi="Arial" w:cs="Arial"/>
        </w:rPr>
        <w:t>)</w:t>
      </w:r>
    </w:p>
    <w:p w14:paraId="19C5FB3E" w14:textId="38A6DA9E" w:rsidR="001452E8" w:rsidRPr="001452E8" w:rsidRDefault="001452E8" w:rsidP="001452E8">
      <w:pPr>
        <w:pStyle w:val="Prrafodelista"/>
        <w:numPr>
          <w:ilvl w:val="0"/>
          <w:numId w:val="4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Mostrar los resultados parciales por hermano y los resultados globales de la verificación.</w:t>
      </w:r>
    </w:p>
    <w:p w14:paraId="59EA37F1" w14:textId="77777777" w:rsidR="001452E8" w:rsidRPr="00994E2B" w:rsidRDefault="001452E8" w:rsidP="00F204F6">
      <w:pPr>
        <w:jc w:val="both"/>
        <w:rPr>
          <w:rFonts w:ascii="Arial" w:hAnsi="Arial" w:cs="Arial"/>
        </w:rPr>
      </w:pPr>
    </w:p>
    <w:p w14:paraId="00CDCFE5" w14:textId="42AE5533" w:rsidR="00994E2B" w:rsidRDefault="00416953" w:rsidP="00F204F6">
      <w:pPr>
        <w:spacing w:after="16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</w:t>
      </w:r>
      <w:r w:rsidR="00F204F6" w:rsidRPr="00F204F6">
        <w:rPr>
          <w:rFonts w:ascii="Arial" w:hAnsi="Arial" w:cs="Arial"/>
          <w:b/>
          <w:bCs/>
        </w:rPr>
        <w:t>.5. MODELO MATEMÁTICO:</w:t>
      </w:r>
    </w:p>
    <w:p w14:paraId="6DFC57B5" w14:textId="77777777" w:rsidR="00964B0F" w:rsidRPr="00F204F6" w:rsidRDefault="00964B0F" w:rsidP="00964B0F">
      <w:pPr>
        <w:pStyle w:val="Sinespaciado"/>
      </w:pPr>
    </w:p>
    <w:p w14:paraId="2CA3CFDE" w14:textId="43F406F7" w:rsidR="008D0FE6" w:rsidRPr="008D0FE6" w:rsidRDefault="00D62EB4" w:rsidP="008D0FE6">
      <w:pPr>
        <w:pStyle w:val="Prrafodelista"/>
        <w:numPr>
          <w:ilvl w:val="0"/>
          <w:numId w:val="39"/>
        </w:numPr>
        <w:spacing w:after="16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(X/6) + 2(X/6) + 3(X/6) = X</w:t>
      </w:r>
    </w:p>
    <w:p w14:paraId="03BC10F8" w14:textId="77777777" w:rsidR="008D0FE6" w:rsidRPr="008D0FE6" w:rsidRDefault="008D0FE6" w:rsidP="008D0FE6">
      <w:pPr>
        <w:pStyle w:val="Prrafodelista"/>
        <w:spacing w:after="160"/>
        <w:ind w:left="360"/>
        <w:jc w:val="both"/>
        <w:rPr>
          <w:rFonts w:ascii="Arial" w:hAnsi="Arial" w:cs="Arial"/>
          <w:b/>
          <w:bCs/>
        </w:rPr>
      </w:pPr>
    </w:p>
    <w:p w14:paraId="17549BC8" w14:textId="23E8F72A" w:rsidR="008D0FE6" w:rsidRDefault="008D0FE6" w:rsidP="008D0FE6">
      <w:pPr>
        <w:pStyle w:val="Prrafodelista"/>
        <w:spacing w:after="160"/>
        <w:ind w:left="360"/>
        <w:jc w:val="both"/>
        <w:rPr>
          <w:rFonts w:ascii="Arial" w:hAnsi="Arial" w:cs="Arial"/>
        </w:rPr>
      </w:pPr>
    </w:p>
    <w:p w14:paraId="3B5EBFE1" w14:textId="3CF3E85D" w:rsidR="008D0FE6" w:rsidRDefault="008D0FE6" w:rsidP="008D0FE6">
      <w:pPr>
        <w:pStyle w:val="Prrafodelista"/>
        <w:spacing w:after="160"/>
        <w:ind w:left="360"/>
        <w:jc w:val="both"/>
        <w:rPr>
          <w:rFonts w:ascii="Arial" w:hAnsi="Arial" w:cs="Arial"/>
        </w:rPr>
      </w:pPr>
    </w:p>
    <w:p w14:paraId="74261884" w14:textId="789C8EE6" w:rsidR="008D0FE6" w:rsidRPr="008D0FE6" w:rsidRDefault="008D0FE6" w:rsidP="008D0FE6">
      <w:pPr>
        <w:pStyle w:val="Prrafodelista"/>
        <w:spacing w:after="160"/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 w:rsidRPr="008D0FE6">
        <w:rPr>
          <w:rFonts w:ascii="Arial" w:hAnsi="Arial" w:cs="Arial"/>
          <w:b/>
          <w:bCs/>
          <w:sz w:val="28"/>
          <w:szCs w:val="28"/>
        </w:rPr>
        <w:t xml:space="preserve">El </w:t>
      </w:r>
      <w:r w:rsidRPr="008D0FE6">
        <w:rPr>
          <w:rFonts w:ascii="Arial" w:hAnsi="Arial" w:cs="Arial"/>
          <w:b/>
          <w:bCs/>
          <w:sz w:val="28"/>
          <w:szCs w:val="28"/>
        </w:rPr>
        <w:t xml:space="preserve">Diseño </w:t>
      </w:r>
      <w:r w:rsidRPr="008D0FE6">
        <w:rPr>
          <w:rFonts w:ascii="Arial" w:hAnsi="Arial" w:cs="Arial"/>
          <w:b/>
          <w:bCs/>
          <w:sz w:val="28"/>
          <w:szCs w:val="28"/>
        </w:rPr>
        <w:t>De Un Prototipo De Interfaz Gráfica</w:t>
      </w:r>
    </w:p>
    <w:p w14:paraId="4E3E0DF0" w14:textId="60E3A866" w:rsidR="00964B0F" w:rsidRDefault="008D0FE6" w:rsidP="00F204F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rPr>
          <w:rFonts w:ascii="Arial" w:eastAsia="Times New Roman" w:hAnsi="Arial" w:cs="Arial"/>
          <w:lang w:eastAsia="es-CO"/>
        </w:rPr>
      </w:pPr>
      <w:r>
        <w:rPr>
          <w:noProof/>
        </w:rPr>
        <w:drawing>
          <wp:inline distT="0" distB="0" distL="0" distR="0" wp14:anchorId="44A5098A" wp14:editId="4F645C4B">
            <wp:extent cx="5695950" cy="28098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2" t="6920" r="3517" b="11423"/>
                    <a:stretch/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034A3" w14:textId="20B0140E" w:rsidR="008D0FE6" w:rsidRDefault="008D0FE6" w:rsidP="00F204F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rPr>
          <w:rFonts w:ascii="Arial" w:eastAsia="Times New Roman" w:hAnsi="Arial" w:cs="Arial"/>
          <w:lang w:eastAsia="es-CO"/>
        </w:rPr>
      </w:pPr>
    </w:p>
    <w:p w14:paraId="1DFE1177" w14:textId="36F0B46F" w:rsidR="008D0FE6" w:rsidRDefault="008D0FE6" w:rsidP="00F204F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rPr>
          <w:rFonts w:ascii="Arial" w:eastAsia="Times New Roman" w:hAnsi="Arial" w:cs="Arial"/>
          <w:lang w:eastAsia="es-CO"/>
        </w:rPr>
      </w:pPr>
    </w:p>
    <w:p w14:paraId="4B46D4A0" w14:textId="15074200" w:rsidR="008D0FE6" w:rsidRDefault="008D0FE6" w:rsidP="00F204F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rPr>
          <w:rFonts w:ascii="Arial" w:eastAsia="Times New Roman" w:hAnsi="Arial" w:cs="Arial"/>
          <w:lang w:eastAsia="es-CO"/>
        </w:rPr>
      </w:pPr>
      <w:r>
        <w:rPr>
          <w:noProof/>
        </w:rPr>
        <w:lastRenderedPageBreak/>
        <w:drawing>
          <wp:inline distT="0" distB="0" distL="0" distR="0" wp14:anchorId="5A853B89" wp14:editId="2FAD5D27">
            <wp:extent cx="5619750" cy="2886075"/>
            <wp:effectExtent l="0" t="0" r="0" b="9525"/>
            <wp:docPr id="2" name="Imagen 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PowerPoint&#10;&#10;Descripción generada automáticamente"/>
                    <pic:cNvPicPr/>
                  </pic:nvPicPr>
                  <pic:blipFill rotWithShape="1">
                    <a:blip r:embed="rId9"/>
                    <a:srcRect l="4981" t="6920" r="3207" b="9208"/>
                    <a:stretch/>
                  </pic:blipFill>
                  <pic:spPr bwMode="auto">
                    <a:xfrm>
                      <a:off x="0" y="0"/>
                      <a:ext cx="56197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B5CB" w14:textId="6EFA04A2" w:rsidR="008D0FE6" w:rsidRDefault="008D0FE6" w:rsidP="00F204F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rPr>
          <w:rFonts w:ascii="Arial" w:eastAsia="Times New Roman" w:hAnsi="Arial" w:cs="Arial"/>
          <w:lang w:eastAsia="es-CO"/>
        </w:rPr>
      </w:pPr>
    </w:p>
    <w:p w14:paraId="2CDA7239" w14:textId="77777777" w:rsidR="008D0FE6" w:rsidRPr="008D0FE6" w:rsidRDefault="008D0FE6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 w:rsidRPr="008D0FE6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Desarrollo De Interfaz Gráfica Usando Un Lenguaje</w:t>
      </w:r>
    </w:p>
    <w:p w14:paraId="0890BD88" w14:textId="1629B534" w:rsidR="008D0FE6" w:rsidRDefault="008D0FE6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 w:rsidRPr="008D0FE6">
        <w:rPr>
          <w:rFonts w:ascii="Arial" w:eastAsia="Times New Roman" w:hAnsi="Arial" w:cs="Arial"/>
          <w:b/>
          <w:bCs/>
          <w:sz w:val="28"/>
          <w:szCs w:val="28"/>
          <w:lang w:eastAsia="es-CO"/>
        </w:rPr>
        <w:t xml:space="preserve"> De Marcado O De Programación Web</w:t>
      </w:r>
    </w:p>
    <w:p w14:paraId="59193879" w14:textId="379856B8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6A43A5BC" w14:textId="57DA6466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704A788A" w14:textId="77777777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0F62767F" w14:textId="215837AD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2CA21E1D" wp14:editId="47018BAD">
            <wp:extent cx="6120765" cy="34410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BACB" w14:textId="1076DA83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3AA9821F" w14:textId="0C527652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noProof/>
        </w:rPr>
        <w:lastRenderedPageBreak/>
        <w:drawing>
          <wp:inline distT="0" distB="0" distL="0" distR="0" wp14:anchorId="153BE168" wp14:editId="192C698F">
            <wp:extent cx="6120765" cy="3441065"/>
            <wp:effectExtent l="0" t="0" r="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EF7F" w14:textId="439DAE75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133A97BF" w14:textId="77777777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21FB1145" w14:textId="37D25A9C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1BEAE4A5" w14:textId="49DC3AAD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484BE414" wp14:editId="0D4E74BE">
            <wp:extent cx="6120765" cy="3441065"/>
            <wp:effectExtent l="0" t="0" r="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D2D8" w14:textId="137C73B3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286F5B97" w14:textId="53198739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1565679B" w14:textId="1D587E6B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lastRenderedPageBreak/>
        <w:t xml:space="preserve">Modelo matemático en </w:t>
      </w:r>
      <w:proofErr w:type="spellStart"/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t>scrath</w:t>
      </w:r>
      <w:proofErr w:type="spellEnd"/>
    </w:p>
    <w:p w14:paraId="66F68B69" w14:textId="1B4F325C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484BA686" w14:textId="0522EE1D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11AC13E3" wp14:editId="2C99035E">
            <wp:extent cx="6120765" cy="34410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9485" w14:textId="5EEF7ED1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5CCCBAFB" w14:textId="352E05A7" w:rsidR="005A31A0" w:rsidRDefault="005A31A0" w:rsidP="005A31A0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 w:rsidRPr="005A31A0">
        <w:rPr>
          <w:rFonts w:ascii="Arial" w:eastAsia="Times New Roman" w:hAnsi="Arial" w:cs="Arial"/>
          <w:b/>
          <w:bCs/>
          <w:sz w:val="28"/>
          <w:szCs w:val="28"/>
          <w:lang w:eastAsia="es-CO"/>
        </w:rPr>
        <w:t>código en el lenguaje de programación PHP que permita probar la interfaz gráfica</w:t>
      </w:r>
    </w:p>
    <w:p w14:paraId="2F757C88" w14:textId="1F6538C5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7C3D4B36" wp14:editId="75FF95B2">
            <wp:extent cx="6120765" cy="34410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0D2" w14:textId="3424B80C" w:rsidR="005A31A0" w:rsidRDefault="005A31A0" w:rsidP="008D0FE6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CO"/>
        </w:rPr>
        <w:lastRenderedPageBreak/>
        <w:t>Reuniones</w:t>
      </w:r>
    </w:p>
    <w:p w14:paraId="56C93B98" w14:textId="77777777" w:rsidR="005A31A0" w:rsidRDefault="005A31A0" w:rsidP="005A31A0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0900567" w14:textId="5D686675" w:rsidR="005A31A0" w:rsidRDefault="005A31A0" w:rsidP="005A31A0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Las reuniones tuvieron lugar en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meet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>, en total se realizaron tres reuniones debatiendo sobre los aspectos del software.</w:t>
      </w:r>
    </w:p>
    <w:p w14:paraId="092F8613" w14:textId="7F374C22" w:rsidR="005A31A0" w:rsidRDefault="005A31A0" w:rsidP="005A31A0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770AE44" w14:textId="5A329BE0" w:rsidR="005A31A0" w:rsidRPr="005A31A0" w:rsidRDefault="005A31A0" w:rsidP="005A31A0">
      <w:pPr>
        <w:pStyle w:val="Prrafodelista"/>
        <w:shd w:val="clear" w:color="auto" w:fill="FFFFFF"/>
        <w:tabs>
          <w:tab w:val="left" w:pos="189"/>
        </w:tabs>
        <w:spacing w:after="0" w:line="240" w:lineRule="auto"/>
        <w:ind w:left="0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6292BB1D" wp14:editId="43AB3E42">
            <wp:extent cx="6120765" cy="34410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1A0" w:rsidRPr="005A31A0">
      <w:headerReference w:type="default" r:id="rId16"/>
      <w:footerReference w:type="default" r:id="rId17"/>
      <w:headerReference w:type="first" r:id="rId18"/>
      <w:pgSz w:w="12240" w:h="15840"/>
      <w:pgMar w:top="1779" w:right="1041" w:bottom="1418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5E026" w14:textId="77777777" w:rsidR="000D0484" w:rsidRDefault="000D0484">
      <w:pPr>
        <w:spacing w:after="0" w:line="240" w:lineRule="auto"/>
      </w:pPr>
      <w:r>
        <w:separator/>
      </w:r>
    </w:p>
  </w:endnote>
  <w:endnote w:type="continuationSeparator" w:id="0">
    <w:p w14:paraId="5B4208CE" w14:textId="77777777" w:rsidR="000D0484" w:rsidRDefault="000D0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73B89" w14:textId="45EC4337" w:rsidR="00E85AFD" w:rsidRDefault="002E0F5A">
    <w:pPr>
      <w:pStyle w:val="Piedepgina"/>
      <w:jc w:val="right"/>
      <w:rPr>
        <w:color w:val="595959" w:themeColor="text1" w:themeTint="A6"/>
        <w:sz w:val="18"/>
      </w:rPr>
    </w:pPr>
    <w:r>
      <w:rPr>
        <w:rFonts w:asciiTheme="majorHAnsi" w:hAnsiTheme="majorHAnsi" w:cs="Arial"/>
        <w:b/>
        <w:noProof/>
        <w:lang w:eastAsia="es-CO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F0523B1" wp14:editId="69382A6E">
              <wp:simplePos x="0" y="0"/>
              <wp:positionH relativeFrom="column">
                <wp:posOffset>5324475</wp:posOffset>
              </wp:positionH>
              <wp:positionV relativeFrom="paragraph">
                <wp:posOffset>16510</wp:posOffset>
              </wp:positionV>
              <wp:extent cx="1247775" cy="276225"/>
              <wp:effectExtent l="0" t="0" r="9525" b="952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7775" cy="276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C41349" w14:textId="473034C5" w:rsidR="00E85AFD" w:rsidRPr="00B53D0D" w:rsidRDefault="005A31A0">
                          <w:r>
                            <w:rPr>
                              <w:sz w:val="18"/>
                            </w:rPr>
                            <w:t>ADSO-2562360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0523B1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19.25pt;margin-top:1.3pt;width:98.25pt;height:21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" fillcolor="white [3201]" stroked="f" strokeweight=".5pt">
              <v:textbox>
                <w:txbxContent>
                  <w:p w14:paraId="22C41349" w14:textId="473034C5" w:rsidR="00E85AFD" w:rsidRPr="00B53D0D" w:rsidRDefault="005A31A0">
                    <w:r>
                      <w:rPr>
                        <w:sz w:val="18"/>
                      </w:rPr>
                      <w:t>ADSO-2562360</w:t>
                    </w:r>
                  </w:p>
                </w:txbxContent>
              </v:textbox>
            </v:shape>
          </w:pict>
        </mc:Fallback>
      </mc:AlternateContent>
    </w:r>
  </w:p>
  <w:p w14:paraId="5643DDF2" w14:textId="6ED03E20" w:rsidR="00E85AFD" w:rsidRDefault="00E85AFD">
    <w:pPr>
      <w:pStyle w:val="Piedepgina"/>
    </w:pPr>
  </w:p>
  <w:p w14:paraId="04A66B54" w14:textId="77777777" w:rsidR="00E85AFD" w:rsidRDefault="00E85A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D9F65" w14:textId="77777777" w:rsidR="000D0484" w:rsidRDefault="000D0484">
      <w:pPr>
        <w:spacing w:after="0" w:line="240" w:lineRule="auto"/>
      </w:pPr>
      <w:r>
        <w:separator/>
      </w:r>
    </w:p>
  </w:footnote>
  <w:footnote w:type="continuationSeparator" w:id="0">
    <w:p w14:paraId="362A51AF" w14:textId="77777777" w:rsidR="000D0484" w:rsidRDefault="000D0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8635E" w14:textId="29F96B69" w:rsidR="00E85AFD" w:rsidRDefault="002E0F5A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824" behindDoc="0" locked="0" layoutInCell="1" allowOverlap="1" wp14:anchorId="595AC467" wp14:editId="5E1BBDA4">
          <wp:simplePos x="0" y="0"/>
          <wp:positionH relativeFrom="margin">
            <wp:posOffset>2695575</wp:posOffset>
          </wp:positionH>
          <wp:positionV relativeFrom="topMargin">
            <wp:posOffset>363855</wp:posOffset>
          </wp:positionV>
          <wp:extent cx="629920" cy="588645"/>
          <wp:effectExtent l="0" t="0" r="0" b="1905"/>
          <wp:wrapNone/>
          <wp:docPr id="9" name="Imagen 9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leonardocantor:Desktop:Assets-plantillas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752" t="-3394" b="-1"/>
                  <a:stretch/>
                </pic:blipFill>
                <pic:spPr bwMode="auto">
                  <a:xfrm>
                    <a:off x="0" y="0"/>
                    <a:ext cx="6299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12AD">
      <w:rPr>
        <w:noProof/>
        <w:lang w:val="es-ES" w:eastAsia="es-ES"/>
      </w:rPr>
      <w:t xml:space="preserve"> </w:t>
    </w:r>
    <w:r w:rsidR="002D12AD">
      <w:rPr>
        <w:noProof/>
        <w:lang w:eastAsia="es-CO"/>
      </w:rPr>
      <w:t xml:space="preserve">                                                                                                                      </w:t>
    </w:r>
  </w:p>
  <w:p w14:paraId="5178D12F" w14:textId="77777777" w:rsidR="00E85AFD" w:rsidRDefault="00E85AFD">
    <w:pPr>
      <w:pStyle w:val="Encabezado"/>
    </w:pPr>
  </w:p>
  <w:p w14:paraId="22FDCF38" w14:textId="77777777" w:rsidR="00E85AFD" w:rsidRDefault="00E85AFD">
    <w:pPr>
      <w:pStyle w:val="Encabezado"/>
      <w:tabs>
        <w:tab w:val="clear" w:pos="4419"/>
        <w:tab w:val="clear" w:pos="8838"/>
        <w:tab w:val="right" w:pos="8413"/>
      </w:tabs>
      <w:ind w:left="-11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F2BE" w14:textId="77777777" w:rsidR="00E85AFD" w:rsidRDefault="00E85AFD">
    <w:pPr>
      <w:pStyle w:val="Encabezado"/>
      <w:rPr>
        <w:noProof/>
        <w:lang w:val="es-ES" w:eastAsia="es-ES"/>
      </w:rPr>
    </w:pPr>
  </w:p>
  <w:p w14:paraId="73F621E3" w14:textId="77777777" w:rsidR="00E85AFD" w:rsidRDefault="00E85AF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854C"/>
      </v:shape>
    </w:pict>
  </w:numPicBullet>
  <w:abstractNum w:abstractNumId="0" w15:restartNumberingAfterBreak="0">
    <w:nsid w:val="014E424F"/>
    <w:multiLevelType w:val="hybridMultilevel"/>
    <w:tmpl w:val="45203E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4329F"/>
    <w:multiLevelType w:val="hybridMultilevel"/>
    <w:tmpl w:val="6E6A74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601E4"/>
    <w:multiLevelType w:val="hybridMultilevel"/>
    <w:tmpl w:val="80CC89E0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EA750A9"/>
    <w:multiLevelType w:val="hybridMultilevel"/>
    <w:tmpl w:val="A3AA4DC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CC4D18"/>
    <w:multiLevelType w:val="hybridMultilevel"/>
    <w:tmpl w:val="C666E3F8"/>
    <w:lvl w:ilvl="0" w:tplc="A0FA32FE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80D52"/>
    <w:multiLevelType w:val="hybridMultilevel"/>
    <w:tmpl w:val="C61CC1F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E3AF7"/>
    <w:multiLevelType w:val="hybridMultilevel"/>
    <w:tmpl w:val="4A9CD50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9D11A8"/>
    <w:multiLevelType w:val="hybridMultilevel"/>
    <w:tmpl w:val="E3BAD7E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214B3F"/>
    <w:multiLevelType w:val="hybridMultilevel"/>
    <w:tmpl w:val="7CFC65D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561840"/>
    <w:multiLevelType w:val="hybridMultilevel"/>
    <w:tmpl w:val="0B507CE2"/>
    <w:lvl w:ilvl="0" w:tplc="24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953ED9"/>
    <w:multiLevelType w:val="hybridMultilevel"/>
    <w:tmpl w:val="4970ACD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5C1A55"/>
    <w:multiLevelType w:val="hybridMultilevel"/>
    <w:tmpl w:val="B9EC17B0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2" w15:restartNumberingAfterBreak="0">
    <w:nsid w:val="31900EA8"/>
    <w:multiLevelType w:val="hybridMultilevel"/>
    <w:tmpl w:val="F03234F6"/>
    <w:lvl w:ilvl="0" w:tplc="0C0A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3" w15:restartNumberingAfterBreak="0">
    <w:nsid w:val="36841B43"/>
    <w:multiLevelType w:val="hybridMultilevel"/>
    <w:tmpl w:val="B978B44C"/>
    <w:lvl w:ilvl="0" w:tplc="4FCCC306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AA4F74"/>
    <w:multiLevelType w:val="hybridMultilevel"/>
    <w:tmpl w:val="5D8418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6846F8"/>
    <w:multiLevelType w:val="hybridMultilevel"/>
    <w:tmpl w:val="A2726A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7D5734"/>
    <w:multiLevelType w:val="hybridMultilevel"/>
    <w:tmpl w:val="F39407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1A568A"/>
    <w:multiLevelType w:val="hybridMultilevel"/>
    <w:tmpl w:val="7F462C8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9823B51"/>
    <w:multiLevelType w:val="hybridMultilevel"/>
    <w:tmpl w:val="C756B5BE"/>
    <w:lvl w:ilvl="0" w:tplc="240A0017">
      <w:start w:val="1"/>
      <w:numFmt w:val="lowerLetter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D53ACF"/>
    <w:multiLevelType w:val="hybridMultilevel"/>
    <w:tmpl w:val="95960DE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395095"/>
    <w:multiLevelType w:val="hybridMultilevel"/>
    <w:tmpl w:val="6644BE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10C80"/>
    <w:multiLevelType w:val="hybridMultilevel"/>
    <w:tmpl w:val="03AC259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11C7892"/>
    <w:multiLevelType w:val="hybridMultilevel"/>
    <w:tmpl w:val="A9A0E8D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6054300"/>
    <w:multiLevelType w:val="multilevel"/>
    <w:tmpl w:val="B170A4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CF7FC2"/>
    <w:multiLevelType w:val="hybridMultilevel"/>
    <w:tmpl w:val="80CC89E0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7CE34C3"/>
    <w:multiLevelType w:val="hybridMultilevel"/>
    <w:tmpl w:val="A88A4962"/>
    <w:lvl w:ilvl="0" w:tplc="240A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AB64ADE"/>
    <w:multiLevelType w:val="multilevel"/>
    <w:tmpl w:val="B164C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B751A5"/>
    <w:multiLevelType w:val="multilevel"/>
    <w:tmpl w:val="FB905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9C2B98"/>
    <w:multiLevelType w:val="hybridMultilevel"/>
    <w:tmpl w:val="3418D05C"/>
    <w:lvl w:ilvl="0" w:tplc="240A0017">
      <w:start w:val="1"/>
      <w:numFmt w:val="lowerLetter"/>
      <w:lvlText w:val="%1)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BBC62A5"/>
    <w:multiLevelType w:val="multilevel"/>
    <w:tmpl w:val="526A0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E761DB"/>
    <w:multiLevelType w:val="hybridMultilevel"/>
    <w:tmpl w:val="C910FAC0"/>
    <w:lvl w:ilvl="0" w:tplc="2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1231B5C"/>
    <w:multiLevelType w:val="multilevel"/>
    <w:tmpl w:val="240A0021"/>
    <w:styleLink w:val="Estilo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729F0200"/>
    <w:multiLevelType w:val="hybridMultilevel"/>
    <w:tmpl w:val="595A26C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3096ECC"/>
    <w:multiLevelType w:val="multilevel"/>
    <w:tmpl w:val="B170A4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340D32"/>
    <w:multiLevelType w:val="hybridMultilevel"/>
    <w:tmpl w:val="F6FA8A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5D7266"/>
    <w:multiLevelType w:val="hybridMultilevel"/>
    <w:tmpl w:val="0D8059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7750A84"/>
    <w:multiLevelType w:val="hybridMultilevel"/>
    <w:tmpl w:val="62528370"/>
    <w:lvl w:ilvl="0" w:tplc="2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8F23461"/>
    <w:multiLevelType w:val="hybridMultilevel"/>
    <w:tmpl w:val="0186D2D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B3575B0"/>
    <w:multiLevelType w:val="hybridMultilevel"/>
    <w:tmpl w:val="CF488B08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DCE23D0"/>
    <w:multiLevelType w:val="hybridMultilevel"/>
    <w:tmpl w:val="774AD1B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196095">
    <w:abstractNumId w:val="31"/>
  </w:num>
  <w:num w:numId="2" w16cid:durableId="485173418">
    <w:abstractNumId w:val="12"/>
  </w:num>
  <w:num w:numId="3" w16cid:durableId="673530213">
    <w:abstractNumId w:val="4"/>
  </w:num>
  <w:num w:numId="4" w16cid:durableId="1697148295">
    <w:abstractNumId w:val="3"/>
  </w:num>
  <w:num w:numId="5" w16cid:durableId="1131286484">
    <w:abstractNumId w:val="2"/>
  </w:num>
  <w:num w:numId="6" w16cid:durableId="79067987">
    <w:abstractNumId w:val="16"/>
  </w:num>
  <w:num w:numId="7" w16cid:durableId="1309087682">
    <w:abstractNumId w:val="34"/>
  </w:num>
  <w:num w:numId="8" w16cid:durableId="1073889192">
    <w:abstractNumId w:val="14"/>
  </w:num>
  <w:num w:numId="9" w16cid:durableId="218908791">
    <w:abstractNumId w:val="7"/>
  </w:num>
  <w:num w:numId="10" w16cid:durableId="1070427059">
    <w:abstractNumId w:val="39"/>
  </w:num>
  <w:num w:numId="11" w16cid:durableId="1618753791">
    <w:abstractNumId w:val="20"/>
  </w:num>
  <w:num w:numId="12" w16cid:durableId="1715733544">
    <w:abstractNumId w:val="17"/>
  </w:num>
  <w:num w:numId="13" w16cid:durableId="1228417034">
    <w:abstractNumId w:val="18"/>
  </w:num>
  <w:num w:numId="14" w16cid:durableId="448863030">
    <w:abstractNumId w:val="9"/>
  </w:num>
  <w:num w:numId="15" w16cid:durableId="247160868">
    <w:abstractNumId w:val="26"/>
  </w:num>
  <w:num w:numId="16" w16cid:durableId="999119633">
    <w:abstractNumId w:val="28"/>
  </w:num>
  <w:num w:numId="17" w16cid:durableId="582108952">
    <w:abstractNumId w:val="11"/>
  </w:num>
  <w:num w:numId="18" w16cid:durableId="1457482788">
    <w:abstractNumId w:val="25"/>
  </w:num>
  <w:num w:numId="19" w16cid:durableId="1777211021">
    <w:abstractNumId w:val="10"/>
  </w:num>
  <w:num w:numId="20" w16cid:durableId="1021517344">
    <w:abstractNumId w:val="1"/>
  </w:num>
  <w:num w:numId="21" w16cid:durableId="1703288225">
    <w:abstractNumId w:val="13"/>
  </w:num>
  <w:num w:numId="22" w16cid:durableId="247425764">
    <w:abstractNumId w:val="29"/>
  </w:num>
  <w:num w:numId="23" w16cid:durableId="240219468">
    <w:abstractNumId w:val="27"/>
  </w:num>
  <w:num w:numId="24" w16cid:durableId="394091620">
    <w:abstractNumId w:val="33"/>
  </w:num>
  <w:num w:numId="25" w16cid:durableId="429082223">
    <w:abstractNumId w:val="23"/>
  </w:num>
  <w:num w:numId="26" w16cid:durableId="595753917">
    <w:abstractNumId w:val="21"/>
  </w:num>
  <w:num w:numId="27" w16cid:durableId="946275259">
    <w:abstractNumId w:val="5"/>
  </w:num>
  <w:num w:numId="28" w16cid:durableId="1210218873">
    <w:abstractNumId w:val="37"/>
  </w:num>
  <w:num w:numId="29" w16cid:durableId="1415710212">
    <w:abstractNumId w:val="15"/>
  </w:num>
  <w:num w:numId="30" w16cid:durableId="234439329">
    <w:abstractNumId w:val="24"/>
  </w:num>
  <w:num w:numId="31" w16cid:durableId="1008484592">
    <w:abstractNumId w:val="0"/>
  </w:num>
  <w:num w:numId="32" w16cid:durableId="1099066667">
    <w:abstractNumId w:val="38"/>
  </w:num>
  <w:num w:numId="33" w16cid:durableId="622689424">
    <w:abstractNumId w:val="8"/>
  </w:num>
  <w:num w:numId="34" w16cid:durableId="1171332744">
    <w:abstractNumId w:val="35"/>
  </w:num>
  <w:num w:numId="35" w16cid:durableId="21639159">
    <w:abstractNumId w:val="6"/>
  </w:num>
  <w:num w:numId="36" w16cid:durableId="1158614083">
    <w:abstractNumId w:val="32"/>
  </w:num>
  <w:num w:numId="37" w16cid:durableId="1949197111">
    <w:abstractNumId w:val="36"/>
  </w:num>
  <w:num w:numId="38" w16cid:durableId="1000889448">
    <w:abstractNumId w:val="22"/>
  </w:num>
  <w:num w:numId="39" w16cid:durableId="721904639">
    <w:abstractNumId w:val="30"/>
  </w:num>
  <w:num w:numId="40" w16cid:durableId="833029928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FD"/>
    <w:rsid w:val="00002D20"/>
    <w:rsid w:val="00012CEE"/>
    <w:rsid w:val="00027422"/>
    <w:rsid w:val="000323FA"/>
    <w:rsid w:val="00033FA5"/>
    <w:rsid w:val="000574C2"/>
    <w:rsid w:val="000B2F66"/>
    <w:rsid w:val="000D0484"/>
    <w:rsid w:val="000F2166"/>
    <w:rsid w:val="001007AB"/>
    <w:rsid w:val="00117BFB"/>
    <w:rsid w:val="00120029"/>
    <w:rsid w:val="00121DB1"/>
    <w:rsid w:val="00125BF9"/>
    <w:rsid w:val="001369E1"/>
    <w:rsid w:val="001452E8"/>
    <w:rsid w:val="001630BC"/>
    <w:rsid w:val="00177065"/>
    <w:rsid w:val="001C0912"/>
    <w:rsid w:val="001D17D8"/>
    <w:rsid w:val="001E25C4"/>
    <w:rsid w:val="001E2958"/>
    <w:rsid w:val="001E6DF2"/>
    <w:rsid w:val="002077FF"/>
    <w:rsid w:val="0021133F"/>
    <w:rsid w:val="002272AE"/>
    <w:rsid w:val="00255ECE"/>
    <w:rsid w:val="00293DAD"/>
    <w:rsid w:val="00295963"/>
    <w:rsid w:val="00295EC4"/>
    <w:rsid w:val="002D12AD"/>
    <w:rsid w:val="002D4114"/>
    <w:rsid w:val="002E0F5A"/>
    <w:rsid w:val="002E661A"/>
    <w:rsid w:val="002E7862"/>
    <w:rsid w:val="00316683"/>
    <w:rsid w:val="003232D5"/>
    <w:rsid w:val="00341E41"/>
    <w:rsid w:val="0034349C"/>
    <w:rsid w:val="00356C3B"/>
    <w:rsid w:val="00365ABE"/>
    <w:rsid w:val="003758B5"/>
    <w:rsid w:val="0038199C"/>
    <w:rsid w:val="003B2FA3"/>
    <w:rsid w:val="003F7C19"/>
    <w:rsid w:val="00400D09"/>
    <w:rsid w:val="00416953"/>
    <w:rsid w:val="004177B9"/>
    <w:rsid w:val="004B4AF3"/>
    <w:rsid w:val="004C0E44"/>
    <w:rsid w:val="004E130C"/>
    <w:rsid w:val="004E71C2"/>
    <w:rsid w:val="00502891"/>
    <w:rsid w:val="00523F0E"/>
    <w:rsid w:val="00536526"/>
    <w:rsid w:val="00563E36"/>
    <w:rsid w:val="00571D8D"/>
    <w:rsid w:val="00573BF4"/>
    <w:rsid w:val="00586527"/>
    <w:rsid w:val="005939B8"/>
    <w:rsid w:val="005A31A0"/>
    <w:rsid w:val="005B261E"/>
    <w:rsid w:val="005B4B56"/>
    <w:rsid w:val="005C09FC"/>
    <w:rsid w:val="005D45A2"/>
    <w:rsid w:val="005F30F5"/>
    <w:rsid w:val="006012B2"/>
    <w:rsid w:val="00610B4C"/>
    <w:rsid w:val="00646EB3"/>
    <w:rsid w:val="00650A8A"/>
    <w:rsid w:val="0068472C"/>
    <w:rsid w:val="006866E9"/>
    <w:rsid w:val="00693E58"/>
    <w:rsid w:val="006B47A4"/>
    <w:rsid w:val="006C1E66"/>
    <w:rsid w:val="0071280F"/>
    <w:rsid w:val="00721D45"/>
    <w:rsid w:val="00733E1F"/>
    <w:rsid w:val="00745D74"/>
    <w:rsid w:val="00753C47"/>
    <w:rsid w:val="00763DBE"/>
    <w:rsid w:val="007945D5"/>
    <w:rsid w:val="007A1CD4"/>
    <w:rsid w:val="007D0C47"/>
    <w:rsid w:val="007F58B3"/>
    <w:rsid w:val="007F7652"/>
    <w:rsid w:val="00802476"/>
    <w:rsid w:val="008037A3"/>
    <w:rsid w:val="008113A2"/>
    <w:rsid w:val="0081510C"/>
    <w:rsid w:val="008337CF"/>
    <w:rsid w:val="008507C6"/>
    <w:rsid w:val="00855D89"/>
    <w:rsid w:val="008578A0"/>
    <w:rsid w:val="00860196"/>
    <w:rsid w:val="00880CCE"/>
    <w:rsid w:val="00883AF1"/>
    <w:rsid w:val="008B5066"/>
    <w:rsid w:val="008D0FE6"/>
    <w:rsid w:val="008E1F4F"/>
    <w:rsid w:val="009014ED"/>
    <w:rsid w:val="009015A5"/>
    <w:rsid w:val="00916AC6"/>
    <w:rsid w:val="00917893"/>
    <w:rsid w:val="00944F3A"/>
    <w:rsid w:val="00945903"/>
    <w:rsid w:val="00963C5E"/>
    <w:rsid w:val="00964B0F"/>
    <w:rsid w:val="00981395"/>
    <w:rsid w:val="00990923"/>
    <w:rsid w:val="00994E2B"/>
    <w:rsid w:val="009B5E65"/>
    <w:rsid w:val="009D3278"/>
    <w:rsid w:val="009F2345"/>
    <w:rsid w:val="00A03C5F"/>
    <w:rsid w:val="00A07975"/>
    <w:rsid w:val="00A255A3"/>
    <w:rsid w:val="00A56312"/>
    <w:rsid w:val="00A57937"/>
    <w:rsid w:val="00A617B0"/>
    <w:rsid w:val="00A63563"/>
    <w:rsid w:val="00A92164"/>
    <w:rsid w:val="00AA0278"/>
    <w:rsid w:val="00AA350D"/>
    <w:rsid w:val="00AB7060"/>
    <w:rsid w:val="00AD222E"/>
    <w:rsid w:val="00AD7B14"/>
    <w:rsid w:val="00AF1191"/>
    <w:rsid w:val="00AF2EF3"/>
    <w:rsid w:val="00AF3D23"/>
    <w:rsid w:val="00AF5E10"/>
    <w:rsid w:val="00B25C1B"/>
    <w:rsid w:val="00B415B0"/>
    <w:rsid w:val="00B43C96"/>
    <w:rsid w:val="00B457AB"/>
    <w:rsid w:val="00B53D0D"/>
    <w:rsid w:val="00B75789"/>
    <w:rsid w:val="00B85219"/>
    <w:rsid w:val="00BB49F5"/>
    <w:rsid w:val="00BE22C5"/>
    <w:rsid w:val="00BE5D96"/>
    <w:rsid w:val="00C106CD"/>
    <w:rsid w:val="00C223FC"/>
    <w:rsid w:val="00C3170D"/>
    <w:rsid w:val="00C37488"/>
    <w:rsid w:val="00C41988"/>
    <w:rsid w:val="00C46E16"/>
    <w:rsid w:val="00C521A4"/>
    <w:rsid w:val="00C5221A"/>
    <w:rsid w:val="00C67B4E"/>
    <w:rsid w:val="00C70032"/>
    <w:rsid w:val="00CA2BE8"/>
    <w:rsid w:val="00D2198F"/>
    <w:rsid w:val="00D277E1"/>
    <w:rsid w:val="00D30AD2"/>
    <w:rsid w:val="00D33019"/>
    <w:rsid w:val="00D579AC"/>
    <w:rsid w:val="00D60A52"/>
    <w:rsid w:val="00D62EB4"/>
    <w:rsid w:val="00D65490"/>
    <w:rsid w:val="00D74DD7"/>
    <w:rsid w:val="00D86CB7"/>
    <w:rsid w:val="00D97A86"/>
    <w:rsid w:val="00DE2738"/>
    <w:rsid w:val="00E22C11"/>
    <w:rsid w:val="00E248C9"/>
    <w:rsid w:val="00E35AAC"/>
    <w:rsid w:val="00E3723A"/>
    <w:rsid w:val="00E448AF"/>
    <w:rsid w:val="00E569B7"/>
    <w:rsid w:val="00E56A39"/>
    <w:rsid w:val="00E8470B"/>
    <w:rsid w:val="00E85AFD"/>
    <w:rsid w:val="00EB5234"/>
    <w:rsid w:val="00EC6934"/>
    <w:rsid w:val="00EC6D1D"/>
    <w:rsid w:val="00EF7412"/>
    <w:rsid w:val="00F204F6"/>
    <w:rsid w:val="00F42218"/>
    <w:rsid w:val="00F71CE6"/>
    <w:rsid w:val="00F86329"/>
    <w:rsid w:val="00FB155A"/>
    <w:rsid w:val="00FD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9793E1E"/>
  <w15:docId w15:val="{6A082FD8-D857-4227-8F55-7A538B94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52F61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Pr>
      <w:rFonts w:cs="Arial"/>
      <w:color w:val="262626"/>
      <w:sz w:val="22"/>
      <w:szCs w:val="24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link w:val="Prrafodelista"/>
    <w:uiPriority w:val="34"/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Estilo1">
    <w:name w:val="Estilo1"/>
    <w:uiPriority w:val="99"/>
    <w:pPr>
      <w:numPr>
        <w:numId w:val="1"/>
      </w:numPr>
    </w:pPr>
  </w:style>
  <w:style w:type="paragraph" w:styleId="TtuloTDC">
    <w:name w:val="TOC Heading"/>
    <w:basedOn w:val="Ttulo1"/>
    <w:next w:val="Normal"/>
    <w:uiPriority w:val="39"/>
    <w:unhideWhenUsed/>
    <w:qFormat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Pr>
      <w:color w:val="0D2E46" w:themeColor="hyperlink"/>
      <w:u w:val="single"/>
    </w:r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lang w:eastAsia="en-US"/>
    </w:r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052F61" w:themeColor="accent1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apple-converted-space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8B5066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A07975"/>
    <w:rPr>
      <w:i/>
      <w:iCs/>
    </w:rPr>
  </w:style>
  <w:style w:type="paragraph" w:styleId="Ttulo">
    <w:name w:val="Title"/>
    <w:basedOn w:val="Normal"/>
    <w:link w:val="TtuloCar"/>
    <w:qFormat/>
    <w:rsid w:val="006B47A4"/>
    <w:pPr>
      <w:spacing w:after="0" w:line="240" w:lineRule="auto"/>
      <w:jc w:val="center"/>
    </w:pPr>
    <w:rPr>
      <w:rFonts w:ascii="Times New Roman" w:eastAsia="Times New Roman" w:hAnsi="Times New Roman"/>
      <w:sz w:val="24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6B47A4"/>
    <w:rPr>
      <w:rFonts w:ascii="Times New Roman" w:eastAsia="Times New Roman" w:hAnsi="Times New Roman"/>
      <w:sz w:val="24"/>
      <w:lang w:val="es-ES"/>
    </w:rPr>
  </w:style>
  <w:style w:type="paragraph" w:styleId="Textoindependiente">
    <w:name w:val="Body Text"/>
    <w:basedOn w:val="Normal"/>
    <w:link w:val="TextoindependienteCar"/>
    <w:rsid w:val="006B47A4"/>
    <w:pPr>
      <w:spacing w:after="12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6B47A4"/>
    <w:rPr>
      <w:rFonts w:ascii="Times New Roman" w:eastAsia="Times New Roman" w:hAnsi="Times New Roman"/>
      <w:lang w:val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6B47A4"/>
    <w:pPr>
      <w:jc w:val="both"/>
    </w:pPr>
    <w:rPr>
      <w:rFonts w:ascii="Times New Roman" w:eastAsia="Times New Roman" w:hAnsi="Times New Roman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B4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B47A4"/>
    <w:rPr>
      <w:rFonts w:ascii="Courier New" w:eastAsia="Times New Roman" w:hAnsi="Courier New" w:cs="Courier New"/>
      <w:lang w:eastAsia="es-CO"/>
    </w:rPr>
  </w:style>
  <w:style w:type="character" w:customStyle="1" w:styleId="mw-headline">
    <w:name w:val="mw-headline"/>
    <w:basedOn w:val="Fuentedeprrafopredeter"/>
    <w:rsid w:val="001C09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Formato_word-SENA-GC-F-005-V1.dotx" TargetMode="External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6D70B46-D5F6-492B-BFB4-72150CFD4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Formato_word-SENA-GC-F-005-V1.dotx</Template>
  <TotalTime>36</TotalTime>
  <Pages>7</Pages>
  <Words>510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3312</CharactersWithSpaces>
  <SharedDoc>false</SharedDoc>
  <HLinks>
    <vt:vector size="24" baseType="variant">
      <vt:variant>
        <vt:i4>4456560</vt:i4>
      </vt:variant>
      <vt:variant>
        <vt:i4>-1</vt:i4>
      </vt:variant>
      <vt:variant>
        <vt:i4>2059</vt:i4>
      </vt:variant>
      <vt:variant>
        <vt:i4>1</vt:i4>
      </vt:variant>
      <vt:variant>
        <vt:lpwstr>Redes-Pie</vt:lpwstr>
      </vt:variant>
      <vt:variant>
        <vt:lpwstr/>
      </vt:variant>
      <vt:variant>
        <vt:i4>3538956</vt:i4>
      </vt:variant>
      <vt:variant>
        <vt:i4>-1</vt:i4>
      </vt:variant>
      <vt:variant>
        <vt:i4>2060</vt:i4>
      </vt:variant>
      <vt:variant>
        <vt:i4>1</vt:i4>
      </vt:variant>
      <vt:variant>
        <vt:lpwstr>URL-pie</vt:lpwstr>
      </vt:variant>
      <vt:variant>
        <vt:lpwstr/>
      </vt:variant>
      <vt:variant>
        <vt:i4>983080</vt:i4>
      </vt:variant>
      <vt:variant>
        <vt:i4>-1</vt:i4>
      </vt:variant>
      <vt:variant>
        <vt:i4>2065</vt:i4>
      </vt:variant>
      <vt:variant>
        <vt:i4>1</vt:i4>
      </vt:variant>
      <vt:variant>
        <vt:lpwstr>Logo-cabezote</vt:lpwstr>
      </vt:variant>
      <vt:variant>
        <vt:lpwstr/>
      </vt:variant>
      <vt:variant>
        <vt:i4>983080</vt:i4>
      </vt:variant>
      <vt:variant>
        <vt:i4>-1</vt:i4>
      </vt:variant>
      <vt:variant>
        <vt:i4>2067</vt:i4>
      </vt:variant>
      <vt:variant>
        <vt:i4>1</vt:i4>
      </vt:variant>
      <vt:variant>
        <vt:lpwstr>Logo-cabezote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ASTRID SUAREZ</dc:creator>
  <cp:lastModifiedBy>Andrés David Castillo Macea</cp:lastModifiedBy>
  <cp:revision>2</cp:revision>
  <cp:lastPrinted>2021-01-23T15:00:00Z</cp:lastPrinted>
  <dcterms:created xsi:type="dcterms:W3CDTF">2023-02-02T19:21:00Z</dcterms:created>
  <dcterms:modified xsi:type="dcterms:W3CDTF">2023-02-02T19:21:00Z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2023-01-25T12:57:09Z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77471cb7-929b-4bb4-b63d-ec5ecc62100d</vt:lpwstr>
  </property>
  <property fmtid="{D5CDD505-2E9C-101B-9397-08002B2CF9AE}" pid="8" name="MSIP_Label_1299739c-ad3d-4908-806e-4d91151a6e13_ContentBits">
    <vt:lpwstr>0</vt:lpwstr>
  </property>
</Properties>
</file>